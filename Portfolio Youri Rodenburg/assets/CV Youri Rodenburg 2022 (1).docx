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212A28" w14:paraId="2D3A074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BBE2EBA" w14:textId="507C3329" w:rsidR="001B2ABD" w:rsidRPr="00212A28" w:rsidRDefault="00C5253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CFF5D18" wp14:editId="71D60AD4">
                  <wp:extent cx="1028759" cy="1584960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59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A135448" w14:textId="7ACFCE35" w:rsidR="001B2ABD" w:rsidRPr="00212A28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6476AEE" w14:textId="77777777" w:rsidR="001B2ABD" w:rsidRDefault="007075C5" w:rsidP="00F765DA">
            <w:pPr>
              <w:pStyle w:val="Titel"/>
              <w:rPr>
                <w:sz w:val="40"/>
                <w:szCs w:val="40"/>
              </w:rPr>
            </w:pPr>
            <w:r w:rsidRPr="00F765DA">
              <w:rPr>
                <w:sz w:val="40"/>
                <w:szCs w:val="40"/>
              </w:rPr>
              <w:t>Youri Rodenbur</w:t>
            </w:r>
            <w:r w:rsidR="00F765DA">
              <w:rPr>
                <w:sz w:val="40"/>
                <w:szCs w:val="40"/>
              </w:rPr>
              <w:t>g</w:t>
            </w:r>
          </w:p>
          <w:p w14:paraId="2E7634B2" w14:textId="77777777" w:rsidR="00F765DA" w:rsidRDefault="00F765DA" w:rsidP="00F765DA"/>
          <w:p w14:paraId="351CCEE5" w14:textId="0008B858" w:rsidR="00F765DA" w:rsidRPr="00F765DA" w:rsidRDefault="00F765DA" w:rsidP="00F765DA"/>
        </w:tc>
      </w:tr>
      <w:tr w:rsidR="001B2ABD" w:rsidRPr="00212A28" w14:paraId="6C1A0393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9F2421BE0714BE590035225E46A3C19"/>
              </w:placeholder>
              <w:temporary/>
              <w:showingPlcHdr/>
              <w15:appearance w15:val="hidden"/>
            </w:sdtPr>
            <w:sdtContent>
              <w:p w14:paraId="26350DD9" w14:textId="77777777" w:rsidR="001B2ABD" w:rsidRPr="00212A28" w:rsidRDefault="00036450" w:rsidP="00036450">
                <w:pPr>
                  <w:pStyle w:val="Kop3"/>
                </w:pPr>
                <w:r w:rsidRPr="00212A28">
                  <w:rPr>
                    <w:lang w:bidi="nl-NL"/>
                  </w:rPr>
                  <w:t>Profiel</w:t>
                </w:r>
              </w:p>
            </w:sdtContent>
          </w:sdt>
          <w:p w14:paraId="62C3601A" w14:textId="7B0D9C60" w:rsidR="00036450" w:rsidRPr="00F765DA" w:rsidRDefault="003235C3" w:rsidP="003235C3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Een enthousiaste leuk</w:t>
            </w:r>
            <w:r w:rsidR="006D1F7C" w:rsidRPr="00F765DA">
              <w:rPr>
                <w:sz w:val="16"/>
                <w:szCs w:val="16"/>
              </w:rPr>
              <w:t xml:space="preserve">e </w:t>
            </w:r>
            <w:r w:rsidRPr="00F765DA">
              <w:rPr>
                <w:sz w:val="16"/>
                <w:szCs w:val="16"/>
              </w:rPr>
              <w:t xml:space="preserve">jongen zoekt een </w:t>
            </w:r>
            <w:r w:rsidR="00111A2F" w:rsidRPr="00F765DA">
              <w:rPr>
                <w:sz w:val="16"/>
                <w:szCs w:val="16"/>
              </w:rPr>
              <w:t>stageplek als software developer</w:t>
            </w:r>
            <w:r w:rsidR="00F765DA" w:rsidRPr="00F765DA">
              <w:rPr>
                <w:sz w:val="16"/>
                <w:szCs w:val="16"/>
              </w:rPr>
              <w:t>.</w:t>
            </w:r>
            <w:r w:rsidRPr="00F765DA">
              <w:rPr>
                <w:sz w:val="16"/>
                <w:szCs w:val="16"/>
              </w:rPr>
              <w:t xml:space="preserve"> H</w:t>
            </w:r>
            <w:r w:rsidR="00B35317" w:rsidRPr="00F765DA">
              <w:rPr>
                <w:sz w:val="16"/>
                <w:szCs w:val="16"/>
              </w:rPr>
              <w:t>opelijk geeft u mij de kans o</w:t>
            </w:r>
            <w:r w:rsidR="006D1F7C" w:rsidRPr="00F765DA">
              <w:rPr>
                <w:sz w:val="16"/>
                <w:szCs w:val="16"/>
              </w:rPr>
              <w:t>m</w:t>
            </w:r>
            <w:r w:rsidR="00B35317" w:rsidRPr="00F765DA">
              <w:rPr>
                <w:sz w:val="16"/>
                <w:szCs w:val="16"/>
              </w:rPr>
              <w:t xml:space="preserve"> </w:t>
            </w:r>
            <w:r w:rsidR="00F765DA" w:rsidRPr="00F765DA">
              <w:rPr>
                <w:sz w:val="16"/>
                <w:szCs w:val="16"/>
              </w:rPr>
              <w:t xml:space="preserve">een </w:t>
            </w:r>
            <w:r w:rsidR="00B35317" w:rsidRPr="00F765DA">
              <w:rPr>
                <w:sz w:val="16"/>
                <w:szCs w:val="16"/>
              </w:rPr>
              <w:t>leerrijke ervaring op te bouwen.</w:t>
            </w:r>
            <w:r w:rsidR="00F765DA" w:rsidRPr="00F765DA">
              <w:rPr>
                <w:sz w:val="16"/>
                <w:szCs w:val="16"/>
              </w:rPr>
              <w:t xml:space="preserve"> Ik ben enthousiast begonnen met mijn opleiding en nu al zo ver dat ik mag stagelopen</w:t>
            </w:r>
            <w:r w:rsidR="00C5253D" w:rsidRPr="00F765DA">
              <w:rPr>
                <w:sz w:val="16"/>
                <w:szCs w:val="16"/>
              </w:rPr>
              <w:t xml:space="preserve">. Ik zou heel graag mijn passie </w:t>
            </w:r>
            <w:r w:rsidR="00F765DA" w:rsidRPr="00F765DA">
              <w:rPr>
                <w:sz w:val="16"/>
                <w:szCs w:val="16"/>
              </w:rPr>
              <w:t>uit willen voeren op een stageplek</w:t>
            </w:r>
            <w:r w:rsidR="00B35317" w:rsidRPr="00F765DA">
              <w:rPr>
                <w:sz w:val="16"/>
                <w:szCs w:val="16"/>
              </w:rPr>
              <w:t xml:space="preserve"> en wil graag in teamverband samenwerken. </w:t>
            </w:r>
          </w:p>
          <w:p w14:paraId="249CDC27" w14:textId="1DF7241F" w:rsidR="003235C3" w:rsidRPr="00212A28" w:rsidRDefault="003235C3" w:rsidP="003235C3"/>
          <w:p w14:paraId="7C4AC0EC" w14:textId="77777777" w:rsidR="00036450" w:rsidRPr="00212A28" w:rsidRDefault="00036450" w:rsidP="00036450"/>
          <w:sdt>
            <w:sdtPr>
              <w:id w:val="-1954003311"/>
              <w:placeholder>
                <w:docPart w:val="0C2B1EFBE9C94B6D8218F6528A6BC4B5"/>
              </w:placeholder>
              <w:temporary/>
              <w:showingPlcHdr/>
              <w15:appearance w15:val="hidden"/>
            </w:sdtPr>
            <w:sdtContent>
              <w:p w14:paraId="5AD82B1F" w14:textId="77777777" w:rsidR="00036450" w:rsidRPr="00212A28" w:rsidRDefault="00CB0055" w:rsidP="00CB0055">
                <w:pPr>
                  <w:pStyle w:val="Kop3"/>
                </w:pPr>
                <w:r w:rsidRPr="00212A28">
                  <w:rPr>
                    <w:lang w:bidi="nl-NL"/>
                  </w:rPr>
                  <w:t>Contact</w:t>
                </w:r>
              </w:p>
            </w:sdtContent>
          </w:sdt>
          <w:p w14:paraId="6E7C81A6" w14:textId="77777777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 xml:space="preserve">Naam: </w:t>
            </w:r>
          </w:p>
          <w:p w14:paraId="31FB3B2D" w14:textId="0F6D4854" w:rsidR="004D3011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Youri Rodenburg</w:t>
            </w:r>
          </w:p>
          <w:p w14:paraId="490147D9" w14:textId="16C1E743" w:rsidR="00B35317" w:rsidRPr="00F765DA" w:rsidRDefault="00B35317" w:rsidP="004D3011">
            <w:pPr>
              <w:rPr>
                <w:sz w:val="16"/>
                <w:szCs w:val="16"/>
              </w:rPr>
            </w:pPr>
          </w:p>
          <w:p w14:paraId="7FB10686" w14:textId="77777777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 xml:space="preserve">Adres: </w:t>
            </w:r>
          </w:p>
          <w:p w14:paraId="27D1AF69" w14:textId="3986B3EB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Daniel Stalpaertstraat 41</w:t>
            </w:r>
          </w:p>
          <w:p w14:paraId="2E113967" w14:textId="383190FE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 xml:space="preserve">            1333 NB Almere</w:t>
            </w:r>
          </w:p>
          <w:p w14:paraId="609443ED" w14:textId="0E836900" w:rsidR="00B35317" w:rsidRPr="00F765DA" w:rsidRDefault="00B35317" w:rsidP="004D3011">
            <w:pPr>
              <w:rPr>
                <w:sz w:val="16"/>
                <w:szCs w:val="16"/>
              </w:rPr>
            </w:pPr>
          </w:p>
          <w:p w14:paraId="4C20CF3A" w14:textId="77777777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 xml:space="preserve">Telefoonnummer: </w:t>
            </w:r>
          </w:p>
          <w:p w14:paraId="1356DEDE" w14:textId="45543FCF" w:rsidR="004D3011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06-43602083</w:t>
            </w:r>
          </w:p>
          <w:p w14:paraId="6349D33D" w14:textId="2239C179" w:rsidR="00B35317" w:rsidRPr="00F765DA" w:rsidRDefault="00B35317" w:rsidP="004D3011">
            <w:pPr>
              <w:rPr>
                <w:sz w:val="16"/>
                <w:szCs w:val="16"/>
              </w:rPr>
            </w:pPr>
          </w:p>
          <w:p w14:paraId="1CC01188" w14:textId="5B974F6D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Email:</w:t>
            </w:r>
          </w:p>
          <w:p w14:paraId="56CEE7E8" w14:textId="64B58697" w:rsidR="00B35317" w:rsidRPr="00F765DA" w:rsidRDefault="004470B6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Y</w:t>
            </w:r>
            <w:r w:rsidR="00B35317" w:rsidRPr="00F765DA">
              <w:rPr>
                <w:sz w:val="16"/>
                <w:szCs w:val="16"/>
              </w:rPr>
              <w:t>ouriroden</w:t>
            </w:r>
            <w:r w:rsidRPr="00F765DA">
              <w:rPr>
                <w:sz w:val="16"/>
                <w:szCs w:val="16"/>
              </w:rPr>
              <w:t>2006</w:t>
            </w:r>
            <w:r w:rsidR="00B35317" w:rsidRPr="00F765DA">
              <w:rPr>
                <w:sz w:val="16"/>
                <w:szCs w:val="16"/>
              </w:rPr>
              <w:t>@gmail.com</w:t>
            </w:r>
          </w:p>
          <w:p w14:paraId="7D826FE3" w14:textId="100B4E87" w:rsidR="00B35317" w:rsidRPr="00F765DA" w:rsidRDefault="00B35317" w:rsidP="004D3011">
            <w:pPr>
              <w:rPr>
                <w:sz w:val="16"/>
                <w:szCs w:val="16"/>
              </w:rPr>
            </w:pPr>
          </w:p>
          <w:p w14:paraId="1CD05CA6" w14:textId="2C98A2CC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Geboortedatum:</w:t>
            </w:r>
          </w:p>
          <w:p w14:paraId="76AA32B0" w14:textId="488E72F9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23 April 2006</w:t>
            </w:r>
          </w:p>
          <w:p w14:paraId="2B863DE0" w14:textId="58007C9C" w:rsidR="00B35317" w:rsidRPr="00F765DA" w:rsidRDefault="00B35317" w:rsidP="004D3011">
            <w:pPr>
              <w:rPr>
                <w:sz w:val="16"/>
                <w:szCs w:val="16"/>
              </w:rPr>
            </w:pPr>
          </w:p>
          <w:p w14:paraId="25B95C64" w14:textId="397F9641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Geboorteplaats:</w:t>
            </w:r>
          </w:p>
          <w:p w14:paraId="6EB41F6A" w14:textId="5A840C7C" w:rsidR="00B35317" w:rsidRPr="00F765DA" w:rsidRDefault="00B35317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Almere</w:t>
            </w:r>
          </w:p>
          <w:p w14:paraId="579B52C6" w14:textId="77777777" w:rsidR="004D3011" w:rsidRPr="00212A28" w:rsidRDefault="004D3011" w:rsidP="004D3011"/>
          <w:sdt>
            <w:sdtPr>
              <w:id w:val="-1444214663"/>
              <w:placeholder>
                <w:docPart w:val="90CC9C5ED08C4186B28DCE5356E465FF"/>
              </w:placeholder>
              <w:temporary/>
              <w:showingPlcHdr/>
              <w15:appearance w15:val="hidden"/>
            </w:sdtPr>
            <w:sdtContent>
              <w:p w14:paraId="224B241A" w14:textId="33FBBA06" w:rsidR="004D3011" w:rsidRPr="007200E2" w:rsidRDefault="00CB0055" w:rsidP="007200E2">
                <w:pPr>
                  <w:pStyle w:val="Kop3"/>
                </w:pPr>
                <w:r w:rsidRPr="004470B6">
                  <w:rPr>
                    <w:lang w:bidi="nl-NL"/>
                  </w:rPr>
                  <w:t>Hobbies</w:t>
                </w:r>
              </w:p>
            </w:sdtContent>
          </w:sdt>
          <w:p w14:paraId="65BA7B8F" w14:textId="77777777" w:rsidR="004D3011" w:rsidRPr="00F765DA" w:rsidRDefault="007075C5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Computeren</w:t>
            </w:r>
          </w:p>
          <w:p w14:paraId="5304E3BB" w14:textId="77777777" w:rsidR="007200E2" w:rsidRPr="00F765DA" w:rsidRDefault="007200E2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Computers bouwen</w:t>
            </w:r>
          </w:p>
          <w:p w14:paraId="76A30277" w14:textId="77777777" w:rsidR="007200E2" w:rsidRPr="00F765DA" w:rsidRDefault="00094728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Websites maken</w:t>
            </w:r>
          </w:p>
          <w:p w14:paraId="7D7173B0" w14:textId="77777777" w:rsidR="00094728" w:rsidRPr="00F765DA" w:rsidRDefault="00C57942" w:rsidP="004D3011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Coderen</w:t>
            </w:r>
          </w:p>
          <w:p w14:paraId="2BBEEFDD" w14:textId="2733A688" w:rsidR="007B6372" w:rsidRPr="007075C5" w:rsidRDefault="007B6372" w:rsidP="004D3011">
            <w:pPr>
              <w:rPr>
                <w:lang w:val="en-US"/>
              </w:rPr>
            </w:pPr>
          </w:p>
        </w:tc>
        <w:tc>
          <w:tcPr>
            <w:tcW w:w="720" w:type="dxa"/>
          </w:tcPr>
          <w:p w14:paraId="5704A8E2" w14:textId="77777777" w:rsidR="001B2ABD" w:rsidRPr="007075C5" w:rsidRDefault="001B2ABD" w:rsidP="000C45FF">
            <w:pPr>
              <w:tabs>
                <w:tab w:val="left" w:pos="990"/>
              </w:tabs>
              <w:rPr>
                <w:lang w:val="en-US"/>
              </w:rPr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5AB40489EEC247658C3D9A544F434034"/>
              </w:placeholder>
              <w:temporary/>
              <w:showingPlcHdr/>
              <w15:appearance w15:val="hidden"/>
            </w:sdtPr>
            <w:sdtContent>
              <w:p w14:paraId="68CFB766" w14:textId="77777777" w:rsidR="001B2ABD" w:rsidRPr="003C31D4" w:rsidRDefault="00E25A26" w:rsidP="00036450">
                <w:pPr>
                  <w:pStyle w:val="Kop2"/>
                  <w:rPr>
                    <w:lang w:val="en-US"/>
                  </w:rPr>
                </w:pPr>
                <w:r w:rsidRPr="003C31D4">
                  <w:rPr>
                    <w:lang w:val="en-US" w:bidi="nl-NL"/>
                  </w:rPr>
                  <w:t>OPLEIDING</w:t>
                </w:r>
              </w:p>
            </w:sdtContent>
          </w:sdt>
          <w:p w14:paraId="3308F163" w14:textId="387D1725" w:rsidR="007200E2" w:rsidRPr="007200E2" w:rsidRDefault="007200E2" w:rsidP="00B359E4">
            <w:pPr>
              <w:pStyle w:val="Kop4"/>
              <w:rPr>
                <w:lang w:val="en-US"/>
              </w:rPr>
            </w:pPr>
            <w:r w:rsidRPr="007200E2">
              <w:rPr>
                <w:lang w:val="en-US"/>
              </w:rPr>
              <w:t>MBO software develop</w:t>
            </w:r>
            <w:r>
              <w:rPr>
                <w:lang w:val="en-US"/>
              </w:rPr>
              <w:t>er</w:t>
            </w:r>
          </w:p>
          <w:p w14:paraId="069654F2" w14:textId="2A224B1A" w:rsidR="007200E2" w:rsidRPr="007200E2" w:rsidRDefault="007B6372" w:rsidP="007200E2">
            <w:pPr>
              <w:rPr>
                <w:lang w:val="en-US"/>
              </w:rPr>
            </w:pPr>
            <w:r>
              <w:rPr>
                <w:lang w:val="en-US"/>
              </w:rPr>
              <w:t>01-08-</w:t>
            </w:r>
            <w:r w:rsidR="007200E2" w:rsidRPr="007200E2">
              <w:rPr>
                <w:lang w:val="en-US"/>
              </w:rPr>
              <w:t>2022</w:t>
            </w:r>
            <w:r w:rsidR="003C31D4">
              <w:rPr>
                <w:lang w:val="en-US"/>
              </w:rPr>
              <w:t xml:space="preserve"> tot </w:t>
            </w:r>
            <w:proofErr w:type="spellStart"/>
            <w:r w:rsidR="003C31D4">
              <w:rPr>
                <w:lang w:val="en-US"/>
              </w:rPr>
              <w:t>heden</w:t>
            </w:r>
            <w:proofErr w:type="spellEnd"/>
          </w:p>
          <w:p w14:paraId="06D0EE6E" w14:textId="77777777" w:rsidR="007200E2" w:rsidRPr="007200E2" w:rsidRDefault="007200E2" w:rsidP="00B359E4">
            <w:pPr>
              <w:pStyle w:val="Kop4"/>
              <w:rPr>
                <w:lang w:val="en-US"/>
              </w:rPr>
            </w:pPr>
          </w:p>
          <w:p w14:paraId="03BBA0F8" w14:textId="79211FE1" w:rsidR="00036450" w:rsidRPr="00212A28" w:rsidRDefault="006D1F7C" w:rsidP="00B359E4">
            <w:pPr>
              <w:pStyle w:val="Kop4"/>
            </w:pPr>
            <w:r>
              <w:t xml:space="preserve">De </w:t>
            </w:r>
            <w:r w:rsidR="007075C5">
              <w:t>Meergronden</w:t>
            </w:r>
          </w:p>
          <w:p w14:paraId="501B068F" w14:textId="7A2FD0F1" w:rsidR="00036450" w:rsidRPr="00212A28" w:rsidRDefault="007075C5" w:rsidP="00B359E4">
            <w:pPr>
              <w:pStyle w:val="Datum"/>
            </w:pPr>
            <w:r>
              <w:t>01-09-2018</w:t>
            </w:r>
            <w:r w:rsidR="00480BAD">
              <w:t xml:space="preserve"> tot</w:t>
            </w:r>
            <w:r w:rsidR="00480BAD">
              <w:rPr>
                <w:lang w:bidi="nl-NL"/>
              </w:rPr>
              <w:t xml:space="preserve"> 01-0</w:t>
            </w:r>
            <w:r w:rsidR="007B6372">
              <w:rPr>
                <w:lang w:bidi="nl-NL"/>
              </w:rPr>
              <w:t>6</w:t>
            </w:r>
            <w:r w:rsidR="00480BAD">
              <w:rPr>
                <w:lang w:bidi="nl-NL"/>
              </w:rPr>
              <w:t>-2022</w:t>
            </w:r>
          </w:p>
          <w:p w14:paraId="37D78C31" w14:textId="3746DE71" w:rsidR="00CC0C6D" w:rsidRPr="00212A28" w:rsidRDefault="007075C5" w:rsidP="00CC0C6D">
            <w:r>
              <w:t>MAVO-TTO tweetalig onderwijs</w:t>
            </w:r>
            <w:r w:rsidR="00CC0C6D" w:rsidRPr="00212A28">
              <w:rPr>
                <w:lang w:bidi="nl-NL"/>
              </w:rPr>
              <w:t xml:space="preserve"> </w:t>
            </w:r>
          </w:p>
          <w:p w14:paraId="33107E0A" w14:textId="61989E72" w:rsidR="004142CD" w:rsidRPr="00212A28" w:rsidRDefault="004142CD" w:rsidP="00036450">
            <w:r w:rsidRPr="00212A28">
              <w:rPr>
                <w:lang w:bidi="nl-NL"/>
              </w:rPr>
              <w:t xml:space="preserve"> </w:t>
            </w:r>
          </w:p>
          <w:sdt>
            <w:sdtPr>
              <w:id w:val="1001553383"/>
              <w:placeholder>
                <w:docPart w:val="429DFD1776394861B465B777AB04D792"/>
              </w:placeholder>
              <w:temporary/>
              <w:showingPlcHdr/>
              <w15:appearance w15:val="hidden"/>
            </w:sdtPr>
            <w:sdtContent>
              <w:p w14:paraId="1AC01728" w14:textId="77777777" w:rsidR="00036450" w:rsidRPr="00212A28" w:rsidRDefault="00036450" w:rsidP="00036450">
                <w:pPr>
                  <w:pStyle w:val="Kop2"/>
                </w:pPr>
                <w:r w:rsidRPr="00212A28">
                  <w:rPr>
                    <w:lang w:bidi="nl-NL"/>
                  </w:rPr>
                  <w:t>WERKERVARING</w:t>
                </w:r>
              </w:p>
            </w:sdtContent>
          </w:sdt>
          <w:p w14:paraId="217CF6FA" w14:textId="5C387841" w:rsidR="003C31D4" w:rsidRDefault="003C31D4" w:rsidP="00B359E4">
            <w:pPr>
              <w:pStyle w:val="Kop4"/>
            </w:pPr>
            <w:r>
              <w:t>BCC  Verkoopmedewerker</w:t>
            </w:r>
          </w:p>
          <w:p w14:paraId="7D6A45ED" w14:textId="2F264FAB" w:rsidR="003C31D4" w:rsidRPr="003C31D4" w:rsidRDefault="003C31D4" w:rsidP="003C31D4">
            <w:r>
              <w:t>12-05-2022 tot heden</w:t>
            </w:r>
          </w:p>
          <w:p w14:paraId="09508EDB" w14:textId="77777777" w:rsidR="003C31D4" w:rsidRDefault="003C31D4" w:rsidP="00B359E4">
            <w:pPr>
              <w:pStyle w:val="Kop4"/>
            </w:pPr>
          </w:p>
          <w:p w14:paraId="658D74AD" w14:textId="521BA332" w:rsidR="007200E2" w:rsidRDefault="007200E2" w:rsidP="00B359E4">
            <w:pPr>
              <w:pStyle w:val="Kop4"/>
            </w:pPr>
            <w:r>
              <w:t>Hulpkracht Vomar</w:t>
            </w:r>
          </w:p>
          <w:p w14:paraId="20A59C43" w14:textId="15E317DB" w:rsidR="007200E2" w:rsidRDefault="007200E2" w:rsidP="007200E2">
            <w:r>
              <w:t>01-06-202</w:t>
            </w:r>
            <w:r w:rsidR="00480BAD">
              <w:t xml:space="preserve">1 tot </w:t>
            </w:r>
            <w:r w:rsidR="003C31D4">
              <w:t>15</w:t>
            </w:r>
            <w:r w:rsidR="00480BAD">
              <w:t>-0</w:t>
            </w:r>
            <w:r w:rsidR="003C31D4">
              <w:t>5</w:t>
            </w:r>
            <w:r w:rsidR="00480BAD">
              <w:t xml:space="preserve">-2022 </w:t>
            </w:r>
          </w:p>
          <w:p w14:paraId="4281FC6E" w14:textId="10FA06DA" w:rsidR="007200E2" w:rsidRDefault="007200E2" w:rsidP="007200E2">
            <w:r>
              <w:t>Vakken vuller</w:t>
            </w:r>
          </w:p>
          <w:p w14:paraId="62E5A03A" w14:textId="77777777" w:rsidR="007200E2" w:rsidRPr="007200E2" w:rsidRDefault="007200E2" w:rsidP="007200E2"/>
          <w:p w14:paraId="564524FC" w14:textId="1BE9707F" w:rsidR="00036450" w:rsidRPr="00212A28" w:rsidRDefault="007075C5" w:rsidP="00B359E4">
            <w:pPr>
              <w:pStyle w:val="Kop4"/>
              <w:rPr>
                <w:bCs/>
              </w:rPr>
            </w:pPr>
            <w:r>
              <w:t>Drukwerkverspreider Almere Deze Week</w:t>
            </w:r>
            <w:r w:rsidR="00036450" w:rsidRPr="00212A28">
              <w:rPr>
                <w:lang w:bidi="nl-NL"/>
              </w:rPr>
              <w:t xml:space="preserve"> </w:t>
            </w:r>
            <w:r>
              <w:t>krantenbezorger</w:t>
            </w:r>
          </w:p>
          <w:p w14:paraId="35A8AE04" w14:textId="04EF0796" w:rsidR="00036450" w:rsidRPr="00212A28" w:rsidRDefault="007075C5" w:rsidP="00B359E4">
            <w:pPr>
              <w:pStyle w:val="Datum"/>
            </w:pPr>
            <w:r>
              <w:t>01-05-2018</w:t>
            </w:r>
            <w:r w:rsidR="004142CD" w:rsidRPr="00212A28">
              <w:rPr>
                <w:lang w:bidi="nl-NL"/>
              </w:rPr>
              <w:t xml:space="preserve"> </w:t>
            </w:r>
            <w:r w:rsidR="007200E2">
              <w:rPr>
                <w:lang w:bidi="nl-NL"/>
              </w:rPr>
              <w:t>–</w:t>
            </w:r>
            <w:r w:rsidR="004142CD" w:rsidRPr="00212A28">
              <w:rPr>
                <w:lang w:bidi="nl-NL"/>
              </w:rPr>
              <w:t xml:space="preserve"> </w:t>
            </w:r>
            <w:r w:rsidR="007200E2">
              <w:t>31-05-2021</w:t>
            </w:r>
          </w:p>
          <w:p w14:paraId="23289A75" w14:textId="5AF47E3C" w:rsidR="00036450" w:rsidRPr="00212A28" w:rsidRDefault="007075C5" w:rsidP="00036450">
            <w:r>
              <w:t>Wekelijk de Almere deze Week krant bezorgen.</w:t>
            </w:r>
            <w:r w:rsidR="00036450" w:rsidRPr="00212A28">
              <w:rPr>
                <w:lang w:bidi="nl-NL"/>
              </w:rPr>
              <w:t xml:space="preserve"> </w:t>
            </w:r>
          </w:p>
          <w:p w14:paraId="43C2E5FB" w14:textId="77777777" w:rsidR="004D3011" w:rsidRPr="00212A28" w:rsidRDefault="004D3011" w:rsidP="00036450"/>
          <w:sdt>
            <w:sdtPr>
              <w:id w:val="1669594239"/>
              <w:placeholder>
                <w:docPart w:val="455F6E019B0A476ABF4A9F441800F217"/>
              </w:placeholder>
              <w:temporary/>
              <w:showingPlcHdr/>
              <w15:appearance w15:val="hidden"/>
            </w:sdtPr>
            <w:sdtContent>
              <w:p w14:paraId="26FD94D8" w14:textId="77777777" w:rsidR="00036450" w:rsidRPr="00212A28" w:rsidRDefault="00180329" w:rsidP="00036450">
                <w:pPr>
                  <w:pStyle w:val="Kop2"/>
                </w:pPr>
                <w:r w:rsidRPr="00212A28">
                  <w:rPr>
                    <w:rStyle w:val="Kop2Char"/>
                    <w:b/>
                    <w:lang w:bidi="nl-NL"/>
                  </w:rPr>
                  <w:t>VAARDIGHEDEN</w:t>
                </w:r>
              </w:p>
            </w:sdtContent>
          </w:sdt>
          <w:p w14:paraId="3985EE62" w14:textId="1C3F1FEB" w:rsidR="00036450" w:rsidRPr="00F765DA" w:rsidRDefault="007075C5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 xml:space="preserve">Goed engels sprekend </w:t>
            </w:r>
          </w:p>
          <w:p w14:paraId="3CB84B98" w14:textId="0C8F2DCC" w:rsidR="006D1F7C" w:rsidRPr="00F765DA" w:rsidRDefault="006D1F7C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Uitgebreide ICT vaardigheden</w:t>
            </w:r>
          </w:p>
          <w:p w14:paraId="6BDCB55C" w14:textId="3902E18A" w:rsidR="007200E2" w:rsidRPr="00F765DA" w:rsidRDefault="007200E2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Computers Bouwen</w:t>
            </w:r>
          </w:p>
          <w:p w14:paraId="3E934E30" w14:textId="6816A059" w:rsidR="007200E2" w:rsidRPr="00F765DA" w:rsidRDefault="007200E2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Coderen</w:t>
            </w:r>
          </w:p>
          <w:p w14:paraId="47127722" w14:textId="77777777" w:rsidR="00094728" w:rsidRPr="00F765DA" w:rsidRDefault="00094728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</w:p>
          <w:p w14:paraId="697CAA29" w14:textId="46D7291A" w:rsidR="007075C5" w:rsidRPr="00F765DA" w:rsidRDefault="007075C5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Behulpzaam</w:t>
            </w:r>
          </w:p>
          <w:p w14:paraId="4750ABED" w14:textId="4601D321" w:rsidR="007075C5" w:rsidRPr="00F765DA" w:rsidRDefault="007075C5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Enthousiast</w:t>
            </w:r>
          </w:p>
          <w:p w14:paraId="4F0D74C6" w14:textId="749F86F0" w:rsidR="007075C5" w:rsidRPr="00F765DA" w:rsidRDefault="007075C5" w:rsidP="004D3011">
            <w:pPr>
              <w:rPr>
                <w:noProof/>
                <w:color w:val="000000" w:themeColor="text1"/>
                <w:sz w:val="16"/>
                <w:szCs w:val="16"/>
                <w:lang w:eastAsia="zh-CN"/>
              </w:rPr>
            </w:pPr>
            <w:r w:rsidRPr="00F765DA">
              <w:rPr>
                <w:noProof/>
                <w:color w:val="000000" w:themeColor="text1"/>
                <w:sz w:val="16"/>
                <w:szCs w:val="16"/>
                <w:lang w:eastAsia="zh-CN"/>
              </w:rPr>
              <w:t>Gemotiveerd</w:t>
            </w:r>
          </w:p>
          <w:p w14:paraId="292CC636" w14:textId="77777777" w:rsidR="00111A2F" w:rsidRDefault="00111A2F" w:rsidP="00CE4385">
            <w:pPr>
              <w:rPr>
                <w:noProof/>
                <w:color w:val="000000" w:themeColor="text1"/>
                <w:lang w:eastAsia="zh-CN"/>
              </w:rPr>
            </w:pPr>
          </w:p>
          <w:p w14:paraId="62FDD6CA" w14:textId="77777777" w:rsidR="00111A2F" w:rsidRDefault="00111A2F" w:rsidP="00111A2F">
            <w:pPr>
              <w:pStyle w:val="Kop2"/>
            </w:pPr>
            <w:r>
              <w:t>Technieken</w:t>
            </w:r>
          </w:p>
          <w:p w14:paraId="57F07895" w14:textId="77777777" w:rsidR="00111A2F" w:rsidRPr="00F765DA" w:rsidRDefault="00111A2F" w:rsidP="00111A2F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HTML</w:t>
            </w:r>
          </w:p>
          <w:p w14:paraId="64482814" w14:textId="77777777" w:rsidR="00111A2F" w:rsidRPr="00F765DA" w:rsidRDefault="00111A2F" w:rsidP="00111A2F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CSS</w:t>
            </w:r>
          </w:p>
          <w:p w14:paraId="33B437BC" w14:textId="77777777" w:rsidR="00111A2F" w:rsidRPr="00F765DA" w:rsidRDefault="00111A2F" w:rsidP="00111A2F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Javascript</w:t>
            </w:r>
          </w:p>
          <w:p w14:paraId="6FBA21F2" w14:textId="77777777" w:rsidR="00111A2F" w:rsidRPr="00F765DA" w:rsidRDefault="00111A2F" w:rsidP="00111A2F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MySQL</w:t>
            </w:r>
          </w:p>
          <w:p w14:paraId="51743582" w14:textId="77777777" w:rsidR="00111A2F" w:rsidRPr="00F765DA" w:rsidRDefault="00111A2F" w:rsidP="00111A2F">
            <w:pPr>
              <w:rPr>
                <w:sz w:val="16"/>
                <w:szCs w:val="16"/>
              </w:rPr>
            </w:pPr>
            <w:r w:rsidRPr="00F765DA">
              <w:rPr>
                <w:sz w:val="16"/>
                <w:szCs w:val="16"/>
              </w:rPr>
              <w:t>Processing</w:t>
            </w:r>
          </w:p>
          <w:p w14:paraId="6943E0F5" w14:textId="06D5C1B0" w:rsidR="00111A2F" w:rsidRPr="00111A2F" w:rsidRDefault="00111A2F" w:rsidP="00111A2F"/>
        </w:tc>
      </w:tr>
    </w:tbl>
    <w:p w14:paraId="3D07FFCF" w14:textId="77777777" w:rsidR="0043117B" w:rsidRPr="00212A28" w:rsidRDefault="00000000" w:rsidP="000C45FF">
      <w:pPr>
        <w:tabs>
          <w:tab w:val="left" w:pos="990"/>
        </w:tabs>
      </w:pPr>
    </w:p>
    <w:sectPr w:rsidR="0043117B" w:rsidRPr="00212A28" w:rsidSect="002D3CA3">
      <w:headerReference w:type="default" r:id="rId10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810D6" w14:textId="77777777" w:rsidR="000B0FCF" w:rsidRDefault="000B0FCF" w:rsidP="000C45FF">
      <w:r>
        <w:separator/>
      </w:r>
    </w:p>
  </w:endnote>
  <w:endnote w:type="continuationSeparator" w:id="0">
    <w:p w14:paraId="2BB45233" w14:textId="77777777" w:rsidR="000B0FCF" w:rsidRDefault="000B0FC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036F0" w14:textId="77777777" w:rsidR="000B0FCF" w:rsidRDefault="000B0FCF" w:rsidP="000C45FF">
      <w:r>
        <w:separator/>
      </w:r>
    </w:p>
  </w:footnote>
  <w:footnote w:type="continuationSeparator" w:id="0">
    <w:p w14:paraId="2C423750" w14:textId="77777777" w:rsidR="000B0FCF" w:rsidRDefault="000B0FC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BFDF8" w14:textId="0ADF0CE5" w:rsidR="000C45FF" w:rsidRPr="00212A28" w:rsidRDefault="00F765DA">
    <w:pPr>
      <w:pStyle w:val="Koptekst"/>
    </w:pPr>
    <w:r w:rsidRPr="00212A28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7850889D" wp14:editId="228FFCD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2540"/>
          <wp:wrapNone/>
          <wp:docPr id="1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C4AF6C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BE1C0A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8EF7CC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005E3A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D8269C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01E06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EC72B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2EED10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DC4C6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C490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E11E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A65C63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84D52C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45341034">
    <w:abstractNumId w:val="10"/>
  </w:num>
  <w:num w:numId="2" w16cid:durableId="1865553084">
    <w:abstractNumId w:val="12"/>
  </w:num>
  <w:num w:numId="3" w16cid:durableId="649865341">
    <w:abstractNumId w:val="8"/>
  </w:num>
  <w:num w:numId="4" w16cid:durableId="1593902822">
    <w:abstractNumId w:val="3"/>
  </w:num>
  <w:num w:numId="5" w16cid:durableId="73012613">
    <w:abstractNumId w:val="2"/>
  </w:num>
  <w:num w:numId="6" w16cid:durableId="630329940">
    <w:abstractNumId w:val="1"/>
  </w:num>
  <w:num w:numId="7" w16cid:durableId="94638592">
    <w:abstractNumId w:val="0"/>
  </w:num>
  <w:num w:numId="8" w16cid:durableId="1586838080">
    <w:abstractNumId w:val="9"/>
  </w:num>
  <w:num w:numId="9" w16cid:durableId="130178453">
    <w:abstractNumId w:val="7"/>
  </w:num>
  <w:num w:numId="10" w16cid:durableId="504054637">
    <w:abstractNumId w:val="6"/>
  </w:num>
  <w:num w:numId="11" w16cid:durableId="180551910">
    <w:abstractNumId w:val="5"/>
  </w:num>
  <w:num w:numId="12" w16cid:durableId="896357039">
    <w:abstractNumId w:val="4"/>
  </w:num>
  <w:num w:numId="13" w16cid:durableId="3595971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C5"/>
    <w:rsid w:val="00036450"/>
    <w:rsid w:val="0007729F"/>
    <w:rsid w:val="00084FE7"/>
    <w:rsid w:val="00094499"/>
    <w:rsid w:val="00094728"/>
    <w:rsid w:val="000B0FCF"/>
    <w:rsid w:val="000C45FF"/>
    <w:rsid w:val="000E3FD1"/>
    <w:rsid w:val="00111A2F"/>
    <w:rsid w:val="00112054"/>
    <w:rsid w:val="001424E5"/>
    <w:rsid w:val="001525E1"/>
    <w:rsid w:val="00180329"/>
    <w:rsid w:val="0019001F"/>
    <w:rsid w:val="001A74A5"/>
    <w:rsid w:val="001B2ABD"/>
    <w:rsid w:val="001C557F"/>
    <w:rsid w:val="001E0391"/>
    <w:rsid w:val="001E1759"/>
    <w:rsid w:val="001F1ECC"/>
    <w:rsid w:val="00212A28"/>
    <w:rsid w:val="002400EB"/>
    <w:rsid w:val="00256CF7"/>
    <w:rsid w:val="00281FD5"/>
    <w:rsid w:val="002D3CA3"/>
    <w:rsid w:val="0030481B"/>
    <w:rsid w:val="003156FC"/>
    <w:rsid w:val="003235C3"/>
    <w:rsid w:val="003254B5"/>
    <w:rsid w:val="0037121F"/>
    <w:rsid w:val="003A6B7D"/>
    <w:rsid w:val="003B06CA"/>
    <w:rsid w:val="003C31D4"/>
    <w:rsid w:val="00406685"/>
    <w:rsid w:val="004071FC"/>
    <w:rsid w:val="004142CD"/>
    <w:rsid w:val="00445947"/>
    <w:rsid w:val="004470B6"/>
    <w:rsid w:val="00480BAD"/>
    <w:rsid w:val="004813B3"/>
    <w:rsid w:val="00496591"/>
    <w:rsid w:val="004C63E4"/>
    <w:rsid w:val="004D3011"/>
    <w:rsid w:val="005262AC"/>
    <w:rsid w:val="00557BA1"/>
    <w:rsid w:val="005E39D5"/>
    <w:rsid w:val="00600670"/>
    <w:rsid w:val="0062123A"/>
    <w:rsid w:val="00646E75"/>
    <w:rsid w:val="006771D0"/>
    <w:rsid w:val="006D1F7C"/>
    <w:rsid w:val="007075C5"/>
    <w:rsid w:val="00715FCB"/>
    <w:rsid w:val="007200E2"/>
    <w:rsid w:val="00743101"/>
    <w:rsid w:val="007775E1"/>
    <w:rsid w:val="007867A0"/>
    <w:rsid w:val="007927F5"/>
    <w:rsid w:val="007B6372"/>
    <w:rsid w:val="00802CA0"/>
    <w:rsid w:val="009260CD"/>
    <w:rsid w:val="00952C25"/>
    <w:rsid w:val="00A15347"/>
    <w:rsid w:val="00A2118D"/>
    <w:rsid w:val="00A4603A"/>
    <w:rsid w:val="00A94CFD"/>
    <w:rsid w:val="00AD76E2"/>
    <w:rsid w:val="00AE5CB0"/>
    <w:rsid w:val="00B20152"/>
    <w:rsid w:val="00B35317"/>
    <w:rsid w:val="00B359E4"/>
    <w:rsid w:val="00B57D98"/>
    <w:rsid w:val="00B70850"/>
    <w:rsid w:val="00B7247C"/>
    <w:rsid w:val="00C066B6"/>
    <w:rsid w:val="00C37BA1"/>
    <w:rsid w:val="00C4674C"/>
    <w:rsid w:val="00C506CF"/>
    <w:rsid w:val="00C5253D"/>
    <w:rsid w:val="00C57942"/>
    <w:rsid w:val="00C72BED"/>
    <w:rsid w:val="00C9578B"/>
    <w:rsid w:val="00CB0055"/>
    <w:rsid w:val="00CC0C6D"/>
    <w:rsid w:val="00CE4385"/>
    <w:rsid w:val="00D04BFE"/>
    <w:rsid w:val="00D2522B"/>
    <w:rsid w:val="00D422DE"/>
    <w:rsid w:val="00D5459D"/>
    <w:rsid w:val="00D9266A"/>
    <w:rsid w:val="00DA1F4D"/>
    <w:rsid w:val="00DA2E35"/>
    <w:rsid w:val="00DD172A"/>
    <w:rsid w:val="00E25A26"/>
    <w:rsid w:val="00E4381A"/>
    <w:rsid w:val="00E55D74"/>
    <w:rsid w:val="00ED6CD2"/>
    <w:rsid w:val="00F60274"/>
    <w:rsid w:val="00F765DA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8571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57BA1"/>
    <w:rPr>
      <w:rFonts w:ascii="Century Gothic" w:hAnsi="Century Gothic"/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557BA1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557BA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557BA1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557BA1"/>
    <w:pPr>
      <w:outlineLvl w:val="3"/>
    </w:pPr>
    <w:rPr>
      <w:b/>
    </w:rPr>
  </w:style>
  <w:style w:type="paragraph" w:styleId="Kop5">
    <w:name w:val="heading 5"/>
    <w:basedOn w:val="Standaard"/>
    <w:next w:val="Standaard"/>
    <w:link w:val="Kop5Char"/>
    <w:uiPriority w:val="9"/>
    <w:semiHidden/>
    <w:qFormat/>
    <w:rsid w:val="00557BA1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557BA1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557BA1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557BA1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557BA1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557BA1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557BA1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557BA1"/>
    <w:rPr>
      <w:rFonts w:ascii="Century Gothic" w:hAnsi="Century Gothic"/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557BA1"/>
    <w:rPr>
      <w:rFonts w:ascii="Century Gothic" w:hAnsi="Century Gothic"/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557BA1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557BA1"/>
  </w:style>
  <w:style w:type="character" w:customStyle="1" w:styleId="DatumChar">
    <w:name w:val="Datum Char"/>
    <w:basedOn w:val="Standaardalinea-lettertype"/>
    <w:link w:val="Datum"/>
    <w:uiPriority w:val="99"/>
    <w:rsid w:val="00557BA1"/>
    <w:rPr>
      <w:rFonts w:ascii="Century Gothic" w:hAnsi="Century Gothic"/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557BA1"/>
    <w:rPr>
      <w:rFonts w:ascii="Century Gothic" w:hAnsi="Century Gothic"/>
      <w:color w:val="B85A22" w:themeColor="accent2" w:themeShade="BF"/>
      <w:u w:val="single"/>
    </w:rPr>
  </w:style>
  <w:style w:type="character" w:customStyle="1" w:styleId="Onopgelostemelding1">
    <w:name w:val="Onopgeloste melding 1"/>
    <w:basedOn w:val="Standaardalinea-lettertype"/>
    <w:uiPriority w:val="99"/>
    <w:semiHidden/>
    <w:rsid w:val="00557BA1"/>
    <w:rPr>
      <w:rFonts w:ascii="Century Gothic" w:hAnsi="Century Gothic"/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">
    <w:name w:val="Table Grid"/>
    <w:basedOn w:val="Standaardtabel"/>
    <w:uiPriority w:val="39"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557BA1"/>
    <w:rPr>
      <w:rFonts w:ascii="Century Gothic" w:hAnsi="Century Gothic"/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57BA1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57BA1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557BA1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557BA1"/>
    <w:rPr>
      <w:rFonts w:ascii="Century Gothic" w:hAnsi="Century Gothic"/>
      <w:b/>
      <w:sz w:val="18"/>
      <w:szCs w:val="2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57BA1"/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7BA1"/>
    <w:rPr>
      <w:rFonts w:ascii="Segoe UI" w:hAnsi="Segoe UI" w:cs="Segoe UI"/>
      <w:sz w:val="18"/>
      <w:szCs w:val="18"/>
    </w:rPr>
  </w:style>
  <w:style w:type="character" w:customStyle="1" w:styleId="1">
    <w:name w:val="@他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557BA1"/>
    <w:pPr>
      <w:numPr>
        <w:numId w:val="1"/>
      </w:numPr>
    </w:pPr>
  </w:style>
  <w:style w:type="numbering" w:styleId="1ai">
    <w:name w:val="Outline List 1"/>
    <w:basedOn w:val="Geenlijst"/>
    <w:uiPriority w:val="99"/>
    <w:semiHidden/>
    <w:unhideWhenUsed/>
    <w:rsid w:val="00557BA1"/>
    <w:pPr>
      <w:numPr>
        <w:numId w:val="2"/>
      </w:numPr>
    </w:pPr>
  </w:style>
  <w:style w:type="character" w:styleId="HTMLCode">
    <w:name w:val="HTML Code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557BA1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557BA1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557BA1"/>
    <w:rPr>
      <w:rFonts w:ascii="Consolas" w:hAnsi="Consolas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character" w:styleId="HTML-toetsenbord">
    <w:name w:val="HTML Keyboard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57BA1"/>
    <w:rPr>
      <w:rFonts w:ascii="Consolas" w:hAnsi="Consolas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rsid w:val="00557BA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rsid w:val="00557BA1"/>
    <w:pPr>
      <w:spacing w:after="100"/>
      <w:ind w:left="180"/>
    </w:pPr>
  </w:style>
  <w:style w:type="paragraph" w:styleId="Inhopg3">
    <w:name w:val="toc 3"/>
    <w:basedOn w:val="Standaard"/>
    <w:next w:val="Standaard"/>
    <w:autoRedefine/>
    <w:uiPriority w:val="39"/>
    <w:semiHidden/>
    <w:rsid w:val="00557BA1"/>
    <w:pPr>
      <w:spacing w:after="100"/>
      <w:ind w:left="360"/>
    </w:pPr>
  </w:style>
  <w:style w:type="paragraph" w:styleId="Inhopg4">
    <w:name w:val="toc 4"/>
    <w:basedOn w:val="Standaard"/>
    <w:next w:val="Standaard"/>
    <w:autoRedefine/>
    <w:uiPriority w:val="39"/>
    <w:semiHidden/>
    <w:rsid w:val="00557BA1"/>
    <w:pPr>
      <w:spacing w:after="100"/>
      <w:ind w:left="540"/>
    </w:pPr>
  </w:style>
  <w:style w:type="paragraph" w:styleId="Inhopg5">
    <w:name w:val="toc 5"/>
    <w:basedOn w:val="Standaard"/>
    <w:next w:val="Standaard"/>
    <w:autoRedefine/>
    <w:uiPriority w:val="39"/>
    <w:semiHidden/>
    <w:rsid w:val="00557BA1"/>
    <w:pPr>
      <w:spacing w:after="100"/>
      <w:ind w:left="720"/>
    </w:pPr>
  </w:style>
  <w:style w:type="paragraph" w:styleId="Inhopg6">
    <w:name w:val="toc 6"/>
    <w:basedOn w:val="Standaard"/>
    <w:next w:val="Standaard"/>
    <w:autoRedefine/>
    <w:uiPriority w:val="39"/>
    <w:semiHidden/>
    <w:rsid w:val="00557BA1"/>
    <w:pPr>
      <w:spacing w:after="100"/>
      <w:ind w:left="900"/>
    </w:pPr>
  </w:style>
  <w:style w:type="paragraph" w:styleId="Inhopg7">
    <w:name w:val="toc 7"/>
    <w:basedOn w:val="Standaard"/>
    <w:next w:val="Standaard"/>
    <w:autoRedefine/>
    <w:uiPriority w:val="39"/>
    <w:semiHidden/>
    <w:rsid w:val="00557BA1"/>
    <w:pPr>
      <w:spacing w:after="100"/>
      <w:ind w:left="1080"/>
    </w:pPr>
  </w:style>
  <w:style w:type="paragraph" w:styleId="Inhopg8">
    <w:name w:val="toc 8"/>
    <w:basedOn w:val="Standaard"/>
    <w:next w:val="Standaard"/>
    <w:autoRedefine/>
    <w:uiPriority w:val="39"/>
    <w:semiHidden/>
    <w:rsid w:val="00557BA1"/>
    <w:pPr>
      <w:spacing w:after="100"/>
      <w:ind w:left="1260"/>
    </w:pPr>
  </w:style>
  <w:style w:type="paragraph" w:styleId="Inhopg9">
    <w:name w:val="toc 9"/>
    <w:basedOn w:val="Standaard"/>
    <w:next w:val="Standaard"/>
    <w:autoRedefine/>
    <w:uiPriority w:val="39"/>
    <w:semiHidden/>
    <w:rsid w:val="00557BA1"/>
    <w:pPr>
      <w:spacing w:after="100"/>
      <w:ind w:left="144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57BA1"/>
    <w:pPr>
      <w:outlineLvl w:val="9"/>
    </w:pPr>
  </w:style>
  <w:style w:type="character" w:styleId="Subtieleverwijzing">
    <w:name w:val="Subtle Reference"/>
    <w:basedOn w:val="Standaardalinea-lettertype"/>
    <w:uiPriority w:val="31"/>
    <w:semiHidden/>
    <w:qFormat/>
    <w:rsid w:val="00557BA1"/>
    <w:rPr>
      <w:rFonts w:ascii="Century Gothic" w:hAnsi="Century Gothic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qFormat/>
    <w:rsid w:val="00557BA1"/>
    <w:rPr>
      <w:rFonts w:ascii="Century Gothic" w:hAnsi="Century Gothic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557BA1"/>
  </w:style>
  <w:style w:type="character" w:styleId="Titelvanboek">
    <w:name w:val="Book Title"/>
    <w:basedOn w:val="Standaardalinea-lettertype"/>
    <w:uiPriority w:val="33"/>
    <w:semiHidden/>
    <w:qFormat/>
    <w:rsid w:val="00557BA1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557B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557BA1"/>
    <w:rPr>
      <w:rFonts w:ascii="Century Gothic" w:eastAsiaTheme="majorEastAsia" w:hAnsi="Century Gothic" w:cstheme="majorBidi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557BA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557BA1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557BA1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557BA1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557BA1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557BA1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557BA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557BA1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557BA1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557BA1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557BA1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557BA1"/>
    <w:pPr>
      <w:spacing w:after="120"/>
      <w:ind w:left="1800"/>
      <w:contextualSpacing/>
    </w:pPr>
  </w:style>
  <w:style w:type="paragraph" w:styleId="Lijstalinea">
    <w:name w:val="List Paragraph"/>
    <w:basedOn w:val="Standaard"/>
    <w:uiPriority w:val="34"/>
    <w:semiHidden/>
    <w:qFormat/>
    <w:rsid w:val="00557BA1"/>
    <w:pPr>
      <w:ind w:left="72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557BA1"/>
    <w:pPr>
      <w:numPr>
        <w:numId w:val="3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557BA1"/>
    <w:pPr>
      <w:numPr>
        <w:numId w:val="4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557BA1"/>
    <w:pPr>
      <w:numPr>
        <w:numId w:val="5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557BA1"/>
    <w:pPr>
      <w:numPr>
        <w:numId w:val="6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557BA1"/>
    <w:pPr>
      <w:numPr>
        <w:numId w:val="7"/>
      </w:numPr>
      <w:contextualSpacing/>
    </w:pPr>
  </w:style>
  <w:style w:type="paragraph" w:styleId="Lijstopsomteken">
    <w:name w:val="List Bullet"/>
    <w:basedOn w:val="Standaard"/>
    <w:uiPriority w:val="99"/>
    <w:semiHidden/>
    <w:unhideWhenUsed/>
    <w:rsid w:val="00557BA1"/>
    <w:pPr>
      <w:numPr>
        <w:numId w:val="8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557BA1"/>
    <w:pPr>
      <w:numPr>
        <w:numId w:val="9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557BA1"/>
    <w:pPr>
      <w:numPr>
        <w:numId w:val="10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557BA1"/>
    <w:pPr>
      <w:numPr>
        <w:numId w:val="11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557BA1"/>
    <w:pPr>
      <w:numPr>
        <w:numId w:val="12"/>
      </w:numPr>
      <w:contextualSpacing/>
    </w:pPr>
  </w:style>
  <w:style w:type="table" w:styleId="Klassieketabel1">
    <w:name w:val="Table Classic 1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557BA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557BA1"/>
  </w:style>
  <w:style w:type="paragraph" w:styleId="Macrotekst">
    <w:name w:val="macro"/>
    <w:link w:val="MacrotekstChar"/>
    <w:uiPriority w:val="99"/>
    <w:semiHidden/>
    <w:unhideWhenUsed/>
    <w:rsid w:val="00557BA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557BA1"/>
    <w:rPr>
      <w:rFonts w:ascii="Consolas" w:hAnsi="Consolas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557BA1"/>
    <w:rPr>
      <w:rFonts w:eastAsiaTheme="majorEastAsia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557BA1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557BA1"/>
    <w:pPr>
      <w:ind w:left="180" w:hanging="180"/>
    </w:pPr>
  </w:style>
  <w:style w:type="paragraph" w:styleId="Kopbronvermelding">
    <w:name w:val="toa heading"/>
    <w:basedOn w:val="Standaard"/>
    <w:next w:val="Standaard"/>
    <w:uiPriority w:val="99"/>
    <w:semiHidden/>
    <w:rsid w:val="00557BA1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qFormat/>
    <w:rsid w:val="00557BA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557BA1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Kleurrijkelijst">
    <w:name w:val="Colorful List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557BA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557BA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557BA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557BA1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557BA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557BA1"/>
    <w:rPr>
      <w:rFonts w:ascii="Century Gothic" w:hAnsi="Century Gothic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557BA1"/>
    <w:rPr>
      <w:rFonts w:ascii="Century Gothic" w:hAnsi="Century Gothic"/>
      <w:sz w:val="16"/>
      <w:szCs w:val="16"/>
    </w:rPr>
  </w:style>
  <w:style w:type="paragraph" w:styleId="Adresenvelop">
    <w:name w:val="envelope address"/>
    <w:basedOn w:val="Standaard"/>
    <w:uiPriority w:val="99"/>
    <w:semiHidden/>
    <w:unhideWhenUsed/>
    <w:rsid w:val="00557BA1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557BA1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557BA1"/>
    <w:rPr>
      <w:rFonts w:ascii="Microsoft YaHei UI" w:eastAsia="Microsoft YaHei UI" w:hAnsi="Microsoft YaHei UI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557BA1"/>
    <w:rPr>
      <w:rFonts w:ascii="Microsoft YaHei UI" w:eastAsia="Microsoft YaHei UI" w:hAnsi="Microsoft YaHei UI"/>
      <w:sz w:val="18"/>
      <w:szCs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57BA1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57BA1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57BA1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57BA1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57BA1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557BA1"/>
    <w:pPr>
      <w:numPr>
        <w:numId w:val="13"/>
      </w:numPr>
    </w:pPr>
  </w:style>
  <w:style w:type="table" w:styleId="Onopgemaaktetabel1">
    <w:name w:val="Plain Table 1"/>
    <w:basedOn w:val="Standaardtabel"/>
    <w:uiPriority w:val="41"/>
    <w:rsid w:val="00557BA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557BA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557BA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557BA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557BA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Geenafstand">
    <w:name w:val="No Spacing"/>
    <w:uiPriority w:val="1"/>
    <w:qFormat/>
    <w:rsid w:val="00557BA1"/>
    <w:rPr>
      <w:rFonts w:ascii="Century Gothic" w:hAnsi="Century Gothic"/>
      <w:sz w:val="18"/>
      <w:szCs w:val="22"/>
    </w:rPr>
  </w:style>
  <w:style w:type="character" w:styleId="Intensieveverwijzing">
    <w:name w:val="Intense Reference"/>
    <w:basedOn w:val="Standaardalinea-lettertype"/>
    <w:uiPriority w:val="32"/>
    <w:semiHidden/>
    <w:qFormat/>
    <w:rsid w:val="00557BA1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qFormat/>
    <w:rsid w:val="00557BA1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557BA1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ievebenadrukking">
    <w:name w:val="Intense Emphasis"/>
    <w:basedOn w:val="Standaardalinea-lettertype"/>
    <w:uiPriority w:val="21"/>
    <w:semiHidden/>
    <w:qFormat/>
    <w:rsid w:val="00557BA1"/>
    <w:rPr>
      <w:rFonts w:ascii="Century Gothic" w:hAnsi="Century Gothic"/>
      <w:i/>
      <w:iCs/>
      <w:color w:val="94B6D2" w:themeColor="accent1"/>
    </w:rPr>
  </w:style>
  <w:style w:type="paragraph" w:styleId="Normaalweb">
    <w:name w:val="Normal (Web)"/>
    <w:basedOn w:val="Standaard"/>
    <w:uiPriority w:val="99"/>
    <w:semiHidden/>
    <w:unhideWhenUsed/>
    <w:rsid w:val="00557BA1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Standaardalinea-lettertype"/>
    <w:uiPriority w:val="99"/>
    <w:semiHidden/>
    <w:unhideWhenUsed/>
    <w:rsid w:val="00557BA1"/>
    <w:rPr>
      <w:rFonts w:ascii="Century Gothic" w:hAnsi="Century Gothic"/>
      <w:u w:val="dotted"/>
    </w:rPr>
  </w:style>
  <w:style w:type="character" w:customStyle="1" w:styleId="12">
    <w:name w:val="未处理的提及1"/>
    <w:basedOn w:val="Standaardalinea-lettertype"/>
    <w:uiPriority w:val="99"/>
    <w:semiHidden/>
    <w:unhideWhenUsed/>
    <w:rsid w:val="00557BA1"/>
    <w:rPr>
      <w:rFonts w:ascii="Century Gothic" w:hAnsi="Century Gothic"/>
      <w:color w:val="605E5C"/>
      <w:shd w:val="clear" w:color="auto" w:fill="E1DFDD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557BA1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557BA1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557BA1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557BA1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557BA1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557BA1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Standaardinspringing">
    <w:name w:val="Normal Indent"/>
    <w:basedOn w:val="Standaard"/>
    <w:uiPriority w:val="99"/>
    <w:semiHidden/>
    <w:unhideWhenUsed/>
    <w:rsid w:val="00557BA1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557BA1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igentijdsetabel">
    <w:name w:val="Table Contemporary"/>
    <w:basedOn w:val="Standaardtabel"/>
    <w:uiPriority w:val="99"/>
    <w:semiHidden/>
    <w:unhideWhenUsed/>
    <w:rsid w:val="00557BA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557BA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2">
    <w:name w:val="List Table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3">
    <w:name w:val="List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557BA1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557BA1"/>
  </w:style>
  <w:style w:type="character" w:customStyle="1" w:styleId="AanhefChar">
    <w:name w:val="Aanhef Char"/>
    <w:basedOn w:val="Standaardalinea-lettertype"/>
    <w:link w:val="Aanhef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kolommen1">
    <w:name w:val="Table Columns 1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557BA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557BA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557BA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557BA1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envoudigetabel1">
    <w:name w:val="Table Simple 1"/>
    <w:basedOn w:val="Standaardtabel"/>
    <w:uiPriority w:val="99"/>
    <w:semiHidden/>
    <w:unhideWhenUsed/>
    <w:rsid w:val="00557BA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557BA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557BA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557BA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557BA1"/>
    <w:pPr>
      <w:ind w:left="180" w:hanging="18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557BA1"/>
    <w:pPr>
      <w:ind w:left="360" w:hanging="18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557BA1"/>
    <w:pPr>
      <w:ind w:left="540" w:hanging="18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557BA1"/>
    <w:pPr>
      <w:ind w:left="720" w:hanging="18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557BA1"/>
    <w:pPr>
      <w:ind w:left="900" w:hanging="18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557BA1"/>
    <w:pPr>
      <w:ind w:left="1080" w:hanging="18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557BA1"/>
    <w:pPr>
      <w:ind w:left="1260" w:hanging="18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557BA1"/>
    <w:pPr>
      <w:ind w:left="1440" w:hanging="18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557BA1"/>
    <w:pPr>
      <w:ind w:left="1620" w:hanging="180"/>
    </w:pPr>
  </w:style>
  <w:style w:type="paragraph" w:styleId="Indexkop">
    <w:name w:val="index heading"/>
    <w:basedOn w:val="Standaard"/>
    <w:next w:val="Index1"/>
    <w:uiPriority w:val="99"/>
    <w:semiHidden/>
    <w:unhideWhenUsed/>
    <w:rsid w:val="00557BA1"/>
    <w:rPr>
      <w:rFonts w:eastAsiaTheme="majorEastAsia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557BA1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557BA1"/>
    <w:rPr>
      <w:rFonts w:ascii="Consolas" w:hAnsi="Consolas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557BA1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1">
    <w:name w:val="Table Grid 1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557BA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557BA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557BA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557BA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557B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3">
    <w:name w:val="Grid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557B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557BA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557BA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557BA1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557BA1"/>
    <w:rPr>
      <w:rFonts w:ascii="Century Gothic" w:hAnsi="Century Gothic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table" w:styleId="3D-effectenvoortabel1">
    <w:name w:val="Table 3D effects 1"/>
    <w:basedOn w:val="Standaardtabel"/>
    <w:uiPriority w:val="99"/>
    <w:semiHidden/>
    <w:unhideWhenUsed/>
    <w:rsid w:val="00557BA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557BA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semiHidden/>
    <w:qFormat/>
    <w:rsid w:val="00557BA1"/>
    <w:rPr>
      <w:rFonts w:ascii="Century Gothic" w:hAnsi="Century Gothic"/>
      <w:b/>
      <w:b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557BA1"/>
    <w:rPr>
      <w:rFonts w:ascii="Century Gothic" w:hAnsi="Century Gothic"/>
      <w:color w:val="704404" w:themeColor="followed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557BA1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in\AppData\Local\Microsoft\Office\16.0\DTS\nl-NL%7bE2D14C78-9D3E-445F-BAE7-7F79E6E68A3B%7d\%7b19800F8E-C06D-4576-BF78-7DB5A1DBA04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F2421BE0714BE590035225E46A3C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AC31ED3-D28A-4188-8388-89BF6A0FAB38}"/>
      </w:docPartPr>
      <w:docPartBody>
        <w:p w:rsidR="001D18B6" w:rsidRDefault="00CE2658">
          <w:pPr>
            <w:pStyle w:val="D9F2421BE0714BE590035225E46A3C19"/>
          </w:pPr>
          <w:r w:rsidRPr="00212A28">
            <w:rPr>
              <w:lang w:bidi="nl-NL"/>
            </w:rPr>
            <w:t>Profiel</w:t>
          </w:r>
        </w:p>
      </w:docPartBody>
    </w:docPart>
    <w:docPart>
      <w:docPartPr>
        <w:name w:val="0C2B1EFBE9C94B6D8218F6528A6BC4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4172C1D-305E-465C-827E-A35A041A1B32}"/>
      </w:docPartPr>
      <w:docPartBody>
        <w:p w:rsidR="001D18B6" w:rsidRDefault="00CE2658">
          <w:pPr>
            <w:pStyle w:val="0C2B1EFBE9C94B6D8218F6528A6BC4B5"/>
          </w:pPr>
          <w:r w:rsidRPr="00212A28">
            <w:rPr>
              <w:lang w:bidi="nl-NL"/>
            </w:rPr>
            <w:t>Contact</w:t>
          </w:r>
        </w:p>
      </w:docPartBody>
    </w:docPart>
    <w:docPart>
      <w:docPartPr>
        <w:name w:val="90CC9C5ED08C4186B28DCE5356E465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1536D6-0738-4CB0-8DC8-DB161FA6D872}"/>
      </w:docPartPr>
      <w:docPartBody>
        <w:p w:rsidR="001D18B6" w:rsidRDefault="00CE2658">
          <w:pPr>
            <w:pStyle w:val="90CC9C5ED08C4186B28DCE5356E465FF"/>
          </w:pPr>
          <w:r w:rsidRPr="00212A28">
            <w:rPr>
              <w:lang w:bidi="nl-NL"/>
            </w:rPr>
            <w:t>Hobbies</w:t>
          </w:r>
        </w:p>
      </w:docPartBody>
    </w:docPart>
    <w:docPart>
      <w:docPartPr>
        <w:name w:val="5AB40489EEC247658C3D9A544F43403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B3B41D0-F761-437C-BB01-A8548E3876D3}"/>
      </w:docPartPr>
      <w:docPartBody>
        <w:p w:rsidR="001D18B6" w:rsidRDefault="00CE2658">
          <w:pPr>
            <w:pStyle w:val="5AB40489EEC247658C3D9A544F434034"/>
          </w:pPr>
          <w:r w:rsidRPr="00212A28">
            <w:rPr>
              <w:lang w:bidi="nl-NL"/>
            </w:rPr>
            <w:t>OPLEIDING</w:t>
          </w:r>
        </w:p>
      </w:docPartBody>
    </w:docPart>
    <w:docPart>
      <w:docPartPr>
        <w:name w:val="429DFD1776394861B465B777AB04D79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EDA805-FAE7-44EE-A48D-6035B654E478}"/>
      </w:docPartPr>
      <w:docPartBody>
        <w:p w:rsidR="001D18B6" w:rsidRDefault="00CE2658">
          <w:pPr>
            <w:pStyle w:val="429DFD1776394861B465B777AB04D792"/>
          </w:pPr>
          <w:r w:rsidRPr="00212A28">
            <w:rPr>
              <w:lang w:bidi="nl-NL"/>
            </w:rPr>
            <w:t>WERKERVARING</w:t>
          </w:r>
        </w:p>
      </w:docPartBody>
    </w:docPart>
    <w:docPart>
      <w:docPartPr>
        <w:name w:val="455F6E019B0A476ABF4A9F441800F21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78ED79-A08A-462B-847D-269F1DD28235}"/>
      </w:docPartPr>
      <w:docPartBody>
        <w:p w:rsidR="001D18B6" w:rsidRDefault="00CE2658">
          <w:pPr>
            <w:pStyle w:val="455F6E019B0A476ABF4A9F441800F217"/>
          </w:pPr>
          <w:r w:rsidRPr="00212A28">
            <w:rPr>
              <w:rStyle w:val="Kop2Char"/>
              <w:lang w:bidi="nl-NL"/>
            </w:rPr>
            <w:t>VAARDIGHEDEN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58"/>
    <w:rsid w:val="001D18B6"/>
    <w:rsid w:val="00B9357A"/>
    <w:rsid w:val="00C046AD"/>
    <w:rsid w:val="00C11865"/>
    <w:rsid w:val="00CE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qFormat/>
    <w:rsid w:val="00C046A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D9F2421BE0714BE590035225E46A3C19">
    <w:name w:val="D9F2421BE0714BE590035225E46A3C19"/>
  </w:style>
  <w:style w:type="paragraph" w:customStyle="1" w:styleId="0C2B1EFBE9C94B6D8218F6528A6BC4B5">
    <w:name w:val="0C2B1EFBE9C94B6D8218F6528A6BC4B5"/>
  </w:style>
  <w:style w:type="character" w:styleId="Hyperlink">
    <w:name w:val="Hyperlink"/>
    <w:basedOn w:val="Standaardalinea-lettertype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90CC9C5ED08C4186B28DCE5356E465FF">
    <w:name w:val="90CC9C5ED08C4186B28DCE5356E465FF"/>
  </w:style>
  <w:style w:type="paragraph" w:customStyle="1" w:styleId="5AB40489EEC247658C3D9A544F434034">
    <w:name w:val="5AB40489EEC247658C3D9A544F434034"/>
  </w:style>
  <w:style w:type="paragraph" w:customStyle="1" w:styleId="429DFD1776394861B465B777AB04D792">
    <w:name w:val="429DFD1776394861B465B777AB04D792"/>
  </w:style>
  <w:style w:type="character" w:customStyle="1" w:styleId="Kop2Char">
    <w:name w:val="Kop 2 Char"/>
    <w:basedOn w:val="Standaardalinea-lettertype"/>
    <w:link w:val="Kop2"/>
    <w:uiPriority w:val="9"/>
    <w:rsid w:val="00C046AD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455F6E019B0A476ABF4A9F441800F217">
    <w:name w:val="455F6E019B0A476ABF4A9F441800F217"/>
  </w:style>
  <w:style w:type="paragraph" w:customStyle="1" w:styleId="E05080E5AFC145E49CC03E1D619FD019">
    <w:name w:val="E05080E5AFC145E49CC03E1D619FD019"/>
    <w:rsid w:val="00C046AD"/>
  </w:style>
  <w:style w:type="paragraph" w:customStyle="1" w:styleId="D59C8EF20D284833920B0B0A57DCE18E">
    <w:name w:val="D59C8EF20D284833920B0B0A57DCE18E"/>
    <w:rsid w:val="00C046AD"/>
  </w:style>
  <w:style w:type="paragraph" w:customStyle="1" w:styleId="E7E0DB100BD64EFABF7B35AFB70A7484">
    <w:name w:val="E7E0DB100BD64EFABF7B35AFB70A7484"/>
    <w:rsid w:val="00C046AD"/>
  </w:style>
  <w:style w:type="paragraph" w:customStyle="1" w:styleId="A63978ACACCC463192C5AE63502816DE">
    <w:name w:val="A63978ACACCC463192C5AE63502816DE"/>
    <w:rsid w:val="00C046AD"/>
  </w:style>
  <w:style w:type="paragraph" w:customStyle="1" w:styleId="FD8A5775D5EF442EB10FFB81ACC6525B">
    <w:name w:val="FD8A5775D5EF442EB10FFB81ACC6525B"/>
    <w:rsid w:val="00C046AD"/>
  </w:style>
  <w:style w:type="paragraph" w:customStyle="1" w:styleId="1D3EBFEF37EB44F499ABE23904EF2037">
    <w:name w:val="1D3EBFEF37EB44F499ABE23904EF2037"/>
    <w:rsid w:val="00C046AD"/>
  </w:style>
  <w:style w:type="paragraph" w:customStyle="1" w:styleId="B4A16DE5B76E49DD9908D79E0CA06906">
    <w:name w:val="B4A16DE5B76E49DD9908D79E0CA06906"/>
    <w:rsid w:val="00C046AD"/>
  </w:style>
  <w:style w:type="paragraph" w:customStyle="1" w:styleId="AF97005BD7B64F1BA7790392E1FDCBA8">
    <w:name w:val="AF97005BD7B64F1BA7790392E1FDCBA8"/>
    <w:rsid w:val="00C046AD"/>
  </w:style>
  <w:style w:type="paragraph" w:customStyle="1" w:styleId="16AD0A7C754048C89B7FDA7B2242B603">
    <w:name w:val="16AD0A7C754048C89B7FDA7B2242B603"/>
    <w:rsid w:val="00C046AD"/>
  </w:style>
  <w:style w:type="paragraph" w:customStyle="1" w:styleId="F0A3BF438D4F4644A8C8ED5A97947003">
    <w:name w:val="F0A3BF438D4F4644A8C8ED5A97947003"/>
    <w:rsid w:val="00C046AD"/>
  </w:style>
  <w:style w:type="paragraph" w:customStyle="1" w:styleId="D959BBCEB111473D8D43A4435E932345">
    <w:name w:val="D959BBCEB111473D8D43A4435E932345"/>
    <w:rsid w:val="00C046AD"/>
  </w:style>
  <w:style w:type="paragraph" w:customStyle="1" w:styleId="4452BAC0B0EC47E29D7E78B40829864E">
    <w:name w:val="4452BAC0B0EC47E29D7E78B40829864E"/>
    <w:rsid w:val="00C046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{19800F8E-C06D-4576-BF78-7DB5A1DBA046}tf00546271_win32</Template>
  <TotalTime>0</TotalTime>
  <Pages>1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2022-10-27T17:06:00Z</dcterms:created>
  <dcterms:modified xsi:type="dcterms:W3CDTF">2022-10-27T17:06:00Z</dcterms:modified>
</cp:coreProperties>
</file>